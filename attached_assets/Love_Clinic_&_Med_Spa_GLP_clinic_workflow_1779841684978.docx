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C400" w14:textId="77777777" w:rsidR="009D7389" w:rsidRPr="00750E6A" w:rsidRDefault="009D7389" w:rsidP="009D738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0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LOVE CLINIC &amp; MED SPA</w:t>
      </w:r>
    </w:p>
    <w:p w14:paraId="41E0FAE2" w14:textId="77777777" w:rsidR="009D7389" w:rsidRPr="00750E6A" w:rsidRDefault="009D7389" w:rsidP="009D738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0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GLP CLINIC WORKFLOW</w:t>
      </w:r>
    </w:p>
    <w:p w14:paraId="41927F58" w14:textId="77777777" w:rsidR="009D7389" w:rsidRPr="00750E6A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6A">
        <w:rPr>
          <w:rFonts w:ascii="Times New Roman" w:eastAsia="Times New Roman" w:hAnsi="Times New Roman" w:cs="Times New Roman"/>
          <w:b/>
          <w:bCs/>
          <w:sz w:val="36"/>
          <w:szCs w:val="36"/>
        </w:rPr>
        <w:t>Step 1: Appointment Scheduling</w:t>
      </w:r>
    </w:p>
    <w:p w14:paraId="2C2C3580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Front Desk:</w:t>
      </w:r>
    </w:p>
    <w:p w14:paraId="370D43DF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Apple Color Emoji" w:eastAsia="Times New Roman" w:hAnsi="Apple Color Emoji" w:cs="Apple Color Emoji"/>
          <w:sz w:val="24"/>
          <w:szCs w:val="24"/>
        </w:rPr>
        <w:t>✔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 schedule consultation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br/>
      </w:r>
      <w:r w:rsidRPr="00750E6A">
        <w:rPr>
          <w:rFonts w:ascii="Apple Color Emoji" w:eastAsia="Times New Roman" w:hAnsi="Apple Color Emoji" w:cs="Apple Color Emoji"/>
          <w:sz w:val="24"/>
          <w:szCs w:val="24"/>
        </w:rPr>
        <w:t>✔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 send intake forms electronically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br/>
      </w:r>
      <w:r w:rsidRPr="00750E6A">
        <w:rPr>
          <w:rFonts w:ascii="Apple Color Emoji" w:eastAsia="Times New Roman" w:hAnsi="Apple Color Emoji" w:cs="Apple Color Emoji"/>
          <w:sz w:val="24"/>
          <w:szCs w:val="24"/>
        </w:rPr>
        <w:t>✔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 send reminders</w:t>
      </w:r>
    </w:p>
    <w:p w14:paraId="12F189B9" w14:textId="77777777" w:rsidR="009D7389" w:rsidRPr="00750E6A" w:rsidRDefault="00E37948" w:rsidP="009D7389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37948">
        <w:rPr>
          <w:rFonts w:ascii="Times New Roman" w:eastAsia="Times New Roman" w:hAnsi="Times New Roman" w:cs="Times New Roman"/>
          <w:noProof/>
          <w:sz w:val="24"/>
          <w:szCs w:val="24"/>
        </w:rPr>
        <w:pict w14:anchorId="7135DD4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73D2B2A" w14:textId="77777777" w:rsidR="009D7389" w:rsidRPr="00750E6A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6A">
        <w:rPr>
          <w:rFonts w:ascii="Times New Roman" w:eastAsia="Times New Roman" w:hAnsi="Times New Roman" w:cs="Times New Roman"/>
          <w:b/>
          <w:bCs/>
          <w:sz w:val="36"/>
          <w:szCs w:val="36"/>
        </w:rPr>
        <w:t>Step 2: Patient Check-In</w:t>
      </w:r>
    </w:p>
    <w:p w14:paraId="60ADC37F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Medical Assistant:</w:t>
      </w:r>
    </w:p>
    <w:p w14:paraId="0531C5CB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Collect:</w:t>
      </w:r>
    </w:p>
    <w:p w14:paraId="617DAA60" w14:textId="77777777" w:rsidR="009D7389" w:rsidRPr="00750E6A" w:rsidRDefault="009D7389" w:rsidP="009D7389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weight</w:t>
      </w:r>
    </w:p>
    <w:p w14:paraId="2CFE1678" w14:textId="77777777" w:rsidR="009D7389" w:rsidRPr="00750E6A" w:rsidRDefault="009D7389" w:rsidP="009D7389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BMI</w:t>
      </w:r>
    </w:p>
    <w:p w14:paraId="2AB0BB28" w14:textId="77777777" w:rsidR="009D7389" w:rsidRPr="00750E6A" w:rsidRDefault="009D7389" w:rsidP="009D7389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blood pressure</w:t>
      </w:r>
    </w:p>
    <w:p w14:paraId="5908C4E5" w14:textId="77777777" w:rsidR="009D7389" w:rsidRPr="00750E6A" w:rsidRDefault="009D7389" w:rsidP="009D7389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medications</w:t>
      </w:r>
    </w:p>
    <w:p w14:paraId="40767D74" w14:textId="77777777" w:rsidR="009D7389" w:rsidRPr="00750E6A" w:rsidRDefault="009D7389" w:rsidP="009D7389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symptoms</w:t>
      </w:r>
    </w:p>
    <w:p w14:paraId="1CB79313" w14:textId="77777777" w:rsidR="009D7389" w:rsidRPr="00750E6A" w:rsidRDefault="009D7389" w:rsidP="009D7389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14:paraId="499201C4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Complete intake checklist</w:t>
      </w:r>
    </w:p>
    <w:p w14:paraId="015A8915" w14:textId="77777777" w:rsidR="009D7389" w:rsidRPr="00750E6A" w:rsidRDefault="00E37948" w:rsidP="009D7389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37948">
        <w:rPr>
          <w:rFonts w:ascii="Times New Roman" w:eastAsia="Times New Roman" w:hAnsi="Times New Roman" w:cs="Times New Roman"/>
          <w:noProof/>
          <w:sz w:val="24"/>
          <w:szCs w:val="24"/>
        </w:rPr>
        <w:pict w14:anchorId="5BA2E0A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49AC0C" w14:textId="77777777" w:rsidR="009D7389" w:rsidRPr="00750E6A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6A">
        <w:rPr>
          <w:rFonts w:ascii="Times New Roman" w:eastAsia="Times New Roman" w:hAnsi="Times New Roman" w:cs="Times New Roman"/>
          <w:b/>
          <w:bCs/>
          <w:sz w:val="36"/>
          <w:szCs w:val="36"/>
        </w:rPr>
        <w:t>Step 3: Provider Evaluation</w:t>
      </w:r>
    </w:p>
    <w:p w14:paraId="6A59EB6D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Dr. Love:</w:t>
      </w:r>
    </w:p>
    <w:p w14:paraId="16A99A3E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Review:</w:t>
      </w:r>
    </w:p>
    <w:p w14:paraId="038EEC08" w14:textId="77777777" w:rsidR="009D7389" w:rsidRPr="00750E6A" w:rsidRDefault="009D7389" w:rsidP="009D7389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medical history</w:t>
      </w:r>
    </w:p>
    <w:p w14:paraId="1D01A887" w14:textId="77777777" w:rsidR="009D7389" w:rsidRPr="00750E6A" w:rsidRDefault="009D7389" w:rsidP="009D7389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obesity history</w:t>
      </w:r>
    </w:p>
    <w:p w14:paraId="63AB10AB" w14:textId="77777777" w:rsidR="009D7389" w:rsidRPr="00750E6A" w:rsidRDefault="009D7389" w:rsidP="009D7389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lastRenderedPageBreak/>
        <w:t>prior weight loss attempts</w:t>
      </w:r>
    </w:p>
    <w:p w14:paraId="34AB50DB" w14:textId="77777777" w:rsidR="009D7389" w:rsidRPr="00750E6A" w:rsidRDefault="009D7389" w:rsidP="009D7389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labs</w:t>
      </w:r>
    </w:p>
    <w:p w14:paraId="2B49A825" w14:textId="77777777" w:rsidR="009D7389" w:rsidRPr="00750E6A" w:rsidRDefault="009D7389" w:rsidP="009D7389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contraindications</w:t>
      </w:r>
    </w:p>
    <w:p w14:paraId="43C44AF7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Determine:</w:t>
      </w:r>
    </w:p>
    <w:p w14:paraId="5C7CB00F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GLP-1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GLP-2 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t>pathway</w:t>
      </w:r>
    </w:p>
    <w:p w14:paraId="367B107B" w14:textId="77777777" w:rsidR="009D7389" w:rsidRPr="00750E6A" w:rsidRDefault="009D7389" w:rsidP="009D7389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A342124" w14:textId="77777777" w:rsidR="009D7389" w:rsidRPr="00750E6A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6A">
        <w:rPr>
          <w:rFonts w:ascii="Times New Roman" w:eastAsia="Times New Roman" w:hAnsi="Times New Roman" w:cs="Times New Roman"/>
          <w:b/>
          <w:bCs/>
          <w:sz w:val="36"/>
          <w:szCs w:val="36"/>
        </w:rPr>
        <w:t>Step 4: Labs Ordered</w:t>
      </w:r>
    </w:p>
    <w:p w14:paraId="2CE82F7B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Baseline:</w:t>
      </w:r>
    </w:p>
    <w:p w14:paraId="62724D82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CBC</w:t>
      </w:r>
    </w:p>
    <w:p w14:paraId="56146D89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CMP</w:t>
      </w:r>
    </w:p>
    <w:p w14:paraId="68BAFD87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TSH</w:t>
      </w:r>
    </w:p>
    <w:p w14:paraId="689D1F4C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A1C</w:t>
      </w:r>
    </w:p>
    <w:p w14:paraId="6EC69F17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Lipids</w:t>
      </w:r>
    </w:p>
    <w:p w14:paraId="54D2388E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14:paraId="1FD07B86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Fasting insulin</w:t>
      </w:r>
    </w:p>
    <w:p w14:paraId="1C1F98A7" w14:textId="77777777" w:rsidR="009D7389" w:rsidRPr="00750E6A" w:rsidRDefault="009D7389" w:rsidP="009D7389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32FF166" w14:textId="77777777" w:rsidR="009D7389" w:rsidRPr="00750E6A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6A">
        <w:rPr>
          <w:rFonts w:ascii="Times New Roman" w:eastAsia="Times New Roman" w:hAnsi="Times New Roman" w:cs="Times New Roman"/>
          <w:b/>
          <w:bCs/>
          <w:sz w:val="36"/>
          <w:szCs w:val="36"/>
        </w:rPr>
        <w:t>Step 5: Education Visit</w:t>
      </w:r>
    </w:p>
    <w:p w14:paraId="614C8868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Medical Assistant:</w:t>
      </w:r>
    </w:p>
    <w:p w14:paraId="5019DA05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Review:</w:t>
      </w:r>
    </w:p>
    <w:p w14:paraId="0ACDD34D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Hydration: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br/>
        <w:t>64–100 oz daily</w:t>
      </w:r>
    </w:p>
    <w:p w14:paraId="152FF084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Protein: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br/>
        <w:t>80–120 g/day</w:t>
      </w:r>
    </w:p>
    <w:p w14:paraId="6B2AACA0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lastRenderedPageBreak/>
        <w:t>Exercise: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br/>
        <w:t>strength training encouraged</w:t>
      </w:r>
    </w:p>
    <w:p w14:paraId="5F2D6A90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Review side effects</w:t>
      </w:r>
    </w:p>
    <w:p w14:paraId="6C5DFA7D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Teach injection administration</w:t>
      </w:r>
    </w:p>
    <w:p w14:paraId="6C5F87FE" w14:textId="77777777" w:rsidR="009D7389" w:rsidRPr="00750E6A" w:rsidRDefault="009D7389" w:rsidP="009D7389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7F0FB69" w14:textId="77777777" w:rsidR="009D7389" w:rsidRPr="00750E6A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6A">
        <w:rPr>
          <w:rFonts w:ascii="Times New Roman" w:eastAsia="Times New Roman" w:hAnsi="Times New Roman" w:cs="Times New Roman"/>
          <w:b/>
          <w:bCs/>
          <w:sz w:val="36"/>
          <w:szCs w:val="36"/>
        </w:rPr>
        <w:t>Step 6: Medication Initiation</w:t>
      </w:r>
    </w:p>
    <w:p w14:paraId="62E9A06B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Start protocol</w:t>
      </w:r>
    </w:p>
    <w:p w14:paraId="37BC0855" w14:textId="10AD8E4C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GLP-1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sz w:val="24"/>
          <w:szCs w:val="24"/>
        </w:rPr>
        <w:t>GLP-2</w:t>
      </w:r>
    </w:p>
    <w:p w14:paraId="43986817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Schedule:</w:t>
      </w:r>
    </w:p>
    <w:p w14:paraId="48DE1192" w14:textId="35A50784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4 week follow-up</w:t>
      </w:r>
    </w:p>
    <w:p w14:paraId="0A54F85E" w14:textId="77777777" w:rsidR="009D7389" w:rsidRPr="00750E6A" w:rsidRDefault="009D7389" w:rsidP="009D7389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8C8D7F5" w14:textId="77777777" w:rsidR="009D7389" w:rsidRPr="00750E6A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6A">
        <w:rPr>
          <w:rFonts w:ascii="Times New Roman" w:eastAsia="Times New Roman" w:hAnsi="Times New Roman" w:cs="Times New Roman"/>
          <w:b/>
          <w:bCs/>
          <w:sz w:val="36"/>
          <w:szCs w:val="36"/>
        </w:rPr>
        <w:t>Step 7: Monthly Follow-Up</w:t>
      </w:r>
    </w:p>
    <w:p w14:paraId="4C11B97B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Medical Assistant:</w:t>
      </w:r>
    </w:p>
    <w:p w14:paraId="5F0577AD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Document:</w:t>
      </w:r>
    </w:p>
    <w:p w14:paraId="6FCD1970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weight change</w:t>
      </w:r>
    </w:p>
    <w:p w14:paraId="2A55C59D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BMI</w:t>
      </w:r>
    </w:p>
    <w:p w14:paraId="378AEF7A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side effects</w:t>
      </w:r>
    </w:p>
    <w:p w14:paraId="6811F42F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protein intake</w:t>
      </w:r>
    </w:p>
    <w:p w14:paraId="13D19940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exercise adherence</w:t>
      </w:r>
    </w:p>
    <w:p w14:paraId="6AF0EE7C" w14:textId="77777777" w:rsidR="009D7389" w:rsidRPr="00750E6A" w:rsidRDefault="009D7389" w:rsidP="009D7389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37F9FAC4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Provider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</w:t>
      </w:r>
      <w:r w:rsidRPr="00750E6A">
        <w:rPr>
          <w:rFonts w:ascii="Times New Roman" w:eastAsia="Times New Roman" w:hAnsi="Times New Roman" w:cs="Times New Roman"/>
          <w:sz w:val="24"/>
          <w:szCs w:val="24"/>
        </w:rPr>
        <w:t>eview:</w:t>
      </w:r>
    </w:p>
    <w:p w14:paraId="0C160474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dose adjustments</w:t>
      </w:r>
    </w:p>
    <w:p w14:paraId="43B5820C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lastRenderedPageBreak/>
        <w:t>plateaus</w:t>
      </w:r>
    </w:p>
    <w:p w14:paraId="254AF122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14:paraId="471178F9" w14:textId="77777777" w:rsidR="009D7389" w:rsidRPr="00750E6A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6A">
        <w:rPr>
          <w:rFonts w:ascii="Times New Roman" w:eastAsia="Times New Roman" w:hAnsi="Times New Roman" w:cs="Times New Roman"/>
          <w:b/>
          <w:bCs/>
          <w:sz w:val="36"/>
          <w:szCs w:val="36"/>
        </w:rPr>
        <w:t>Step 8: Goal Achievement Phase</w:t>
      </w:r>
    </w:p>
    <w:p w14:paraId="045AB736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When:</w:t>
      </w:r>
    </w:p>
    <w:p w14:paraId="2733426C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10–20% body weight reduction achieved</w:t>
      </w:r>
    </w:p>
    <w:p w14:paraId="7487FEBA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OR target goal reached</w:t>
      </w:r>
    </w:p>
    <w:p w14:paraId="20440914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Evaluate:</w:t>
      </w:r>
    </w:p>
    <w:p w14:paraId="6D1D0022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maintenance strategy</w:t>
      </w:r>
    </w:p>
    <w:p w14:paraId="0C9AF737" w14:textId="77777777" w:rsidR="009D7389" w:rsidRPr="00750E6A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6A">
        <w:rPr>
          <w:rFonts w:ascii="Times New Roman" w:eastAsia="Times New Roman" w:hAnsi="Times New Roman" w:cs="Times New Roman"/>
          <w:b/>
          <w:bCs/>
          <w:sz w:val="36"/>
          <w:szCs w:val="36"/>
        </w:rPr>
        <w:t>Step 9: Taper Protocol</w:t>
      </w:r>
    </w:p>
    <w:p w14:paraId="300AAACF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Slow taper:</w:t>
      </w:r>
    </w:p>
    <w:p w14:paraId="24479906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decrease every 4 weeks</w:t>
      </w:r>
    </w:p>
    <w:p w14:paraId="69C63C24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Monitor:</w:t>
      </w:r>
    </w:p>
    <w:p w14:paraId="74FE1D6C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hunger</w:t>
      </w:r>
    </w:p>
    <w:p w14:paraId="53BBAB19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energy</w:t>
      </w:r>
    </w:p>
    <w:p w14:paraId="619FC974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weight regain</w:t>
      </w:r>
    </w:p>
    <w:p w14:paraId="4A004C25" w14:textId="77777777" w:rsidR="009D7389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0875FB97" w14:textId="77777777" w:rsidR="009D7389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314182A8" w14:textId="77777777" w:rsidR="009D7389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393E46B7" w14:textId="77777777" w:rsidR="009D7389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sz w:val="24"/>
          <w:szCs w:val="24"/>
        </w:rPr>
      </w:pPr>
    </w:p>
    <w:p w14:paraId="252BB299" w14:textId="77777777" w:rsidR="009D7389" w:rsidRPr="00750E6A" w:rsidRDefault="009D7389" w:rsidP="009D7389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0E6A">
        <w:rPr>
          <w:rFonts w:ascii="Times New Roman" w:eastAsia="Times New Roman" w:hAnsi="Times New Roman" w:cs="Times New Roman"/>
          <w:b/>
          <w:bCs/>
          <w:sz w:val="36"/>
          <w:szCs w:val="36"/>
        </w:rPr>
        <w:t>Step 10: Maintenance Membership</w:t>
      </w:r>
    </w:p>
    <w:p w14:paraId="186F6270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Transition to:</w:t>
      </w:r>
    </w:p>
    <w:p w14:paraId="042027C6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Love Lifestyle Maintenance Program</w:t>
      </w:r>
    </w:p>
    <w:p w14:paraId="60A29C89" w14:textId="77777777" w:rsidR="009D7389" w:rsidRPr="00750E6A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750E6A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595C2A28" w14:textId="77777777" w:rsidR="009D7389" w:rsidRDefault="009D7389" w:rsidP="009D7389">
      <w:pPr>
        <w:pStyle w:val="ListParagraph"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4164">
        <w:rPr>
          <w:rFonts w:ascii="Times New Roman" w:eastAsia="Times New Roman" w:hAnsi="Times New Roman" w:cs="Times New Roman"/>
          <w:sz w:val="24"/>
          <w:szCs w:val="24"/>
        </w:rPr>
        <w:t>monthly check-ins</w:t>
      </w:r>
    </w:p>
    <w:p w14:paraId="3FCA1A12" w14:textId="77777777" w:rsidR="009D7389" w:rsidRDefault="009D7389" w:rsidP="009D7389">
      <w:pPr>
        <w:pStyle w:val="ListParagraph"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4164">
        <w:rPr>
          <w:rFonts w:ascii="Times New Roman" w:eastAsia="Times New Roman" w:hAnsi="Times New Roman" w:cs="Times New Roman"/>
          <w:sz w:val="24"/>
          <w:szCs w:val="24"/>
        </w:rPr>
        <w:t>body composition analysis</w:t>
      </w:r>
    </w:p>
    <w:p w14:paraId="475700B3" w14:textId="77777777" w:rsidR="009D7389" w:rsidRDefault="009D7389" w:rsidP="009D7389">
      <w:pPr>
        <w:pStyle w:val="ListParagraph"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4164">
        <w:rPr>
          <w:rFonts w:ascii="Times New Roman" w:eastAsia="Times New Roman" w:hAnsi="Times New Roman" w:cs="Times New Roman"/>
          <w:sz w:val="24"/>
          <w:szCs w:val="24"/>
        </w:rPr>
        <w:t>nutrition accountability</w:t>
      </w:r>
    </w:p>
    <w:p w14:paraId="6FC2BCE6" w14:textId="77777777" w:rsidR="009D7389" w:rsidRDefault="009D7389" w:rsidP="009D7389">
      <w:pPr>
        <w:pStyle w:val="ListParagraph"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4164">
        <w:rPr>
          <w:rFonts w:ascii="Times New Roman" w:eastAsia="Times New Roman" w:hAnsi="Times New Roman" w:cs="Times New Roman"/>
          <w:sz w:val="24"/>
          <w:szCs w:val="24"/>
        </w:rPr>
        <w:t>hormone optimization if indicated</w:t>
      </w:r>
    </w:p>
    <w:p w14:paraId="1CD5B6A6" w14:textId="77777777" w:rsidR="009D7389" w:rsidRPr="00574164" w:rsidRDefault="009D7389" w:rsidP="009D7389">
      <w:pPr>
        <w:pStyle w:val="ListParagraph"/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574164">
        <w:rPr>
          <w:rFonts w:ascii="Times New Roman" w:eastAsia="Times New Roman" w:hAnsi="Times New Roman" w:cs="Times New Roman"/>
          <w:sz w:val="24"/>
          <w:szCs w:val="24"/>
        </w:rPr>
        <w:t>concierge support</w:t>
      </w:r>
    </w:p>
    <w:p w14:paraId="4DCCB1C8" w14:textId="77777777" w:rsidR="009D7389" w:rsidRPr="00750E6A" w:rsidRDefault="009D7389" w:rsidP="009D7389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0CD1754" w14:textId="77777777" w:rsidR="009D7389" w:rsidRDefault="009D7389" w:rsidP="009D7389">
      <w:pPr>
        <w:jc w:val="left"/>
        <w:rPr>
          <w:rStyle w:val="Strong"/>
          <w:rFonts w:ascii="Times New Roman" w:hAnsi="Times New Roman" w:cs="Times New Roman"/>
          <w:sz w:val="24"/>
          <w:szCs w:val="24"/>
        </w:rPr>
      </w:pPr>
    </w:p>
    <w:p w14:paraId="1704CAE8" w14:textId="77777777" w:rsidR="009D7389" w:rsidRDefault="009D7389" w:rsidP="009D7389">
      <w:pPr>
        <w:jc w:val="left"/>
        <w:rPr>
          <w:rStyle w:val="Strong"/>
          <w:rFonts w:ascii="Times New Roman" w:hAnsi="Times New Roman" w:cs="Times New Roman"/>
          <w:sz w:val="24"/>
          <w:szCs w:val="24"/>
        </w:rPr>
      </w:pPr>
    </w:p>
    <w:p w14:paraId="2DE8F482" w14:textId="77777777" w:rsidR="009D7389" w:rsidRPr="00C82371" w:rsidRDefault="009D7389" w:rsidP="009D7389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Dr. </w:t>
      </w:r>
      <w:r w:rsidRPr="00C82371">
        <w:rPr>
          <w:rStyle w:val="Strong"/>
          <w:rFonts w:ascii="Times New Roman" w:hAnsi="Times New Roman" w:cs="Times New Roman"/>
          <w:sz w:val="24"/>
          <w:szCs w:val="24"/>
        </w:rPr>
        <w:t>Chela Love, DNP</w:t>
      </w:r>
      <w:r w:rsidRPr="00C82371">
        <w:rPr>
          <w:rFonts w:ascii="Times New Roman" w:hAnsi="Times New Roman" w:cs="Times New Roman"/>
          <w:sz w:val="24"/>
          <w:szCs w:val="24"/>
        </w:rPr>
        <w:br/>
        <w:t>Love Clinic &amp; Med Spa</w:t>
      </w:r>
      <w:r w:rsidRPr="00C82371">
        <w:rPr>
          <w:rFonts w:ascii="Times New Roman" w:hAnsi="Times New Roman" w:cs="Times New Roman"/>
          <w:sz w:val="24"/>
          <w:szCs w:val="24"/>
        </w:rPr>
        <w:br/>
        <w:t>214 S. Rock Rd Ste. 101</w:t>
      </w:r>
      <w:r w:rsidRPr="00C82371">
        <w:rPr>
          <w:rFonts w:ascii="Times New Roman" w:hAnsi="Times New Roman" w:cs="Times New Roman"/>
          <w:sz w:val="24"/>
          <w:szCs w:val="24"/>
        </w:rPr>
        <w:br/>
        <w:t>Wichita, KS 67207</w:t>
      </w:r>
      <w:r w:rsidRPr="00C82371">
        <w:rPr>
          <w:rFonts w:ascii="Times New Roman" w:hAnsi="Times New Roman" w:cs="Times New Roman"/>
          <w:sz w:val="24"/>
          <w:szCs w:val="24"/>
        </w:rPr>
        <w:br/>
        <w:t>316-669-4770</w:t>
      </w:r>
      <w:r w:rsidRPr="00C82371">
        <w:rPr>
          <w:rFonts w:ascii="Times New Roman" w:hAnsi="Times New Roman" w:cs="Times New Roman"/>
          <w:sz w:val="24"/>
          <w:szCs w:val="24"/>
        </w:rPr>
        <w:br/>
        <w:t>ChelaLove@loveclinicmedspa.com</w:t>
      </w:r>
    </w:p>
    <w:p w14:paraId="5CF8EAFA" w14:textId="77777777" w:rsidR="009D7389" w:rsidRPr="00B22B6F" w:rsidRDefault="009D7389" w:rsidP="009D7389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545B6B29" w14:textId="77777777" w:rsidR="009D7389" w:rsidRDefault="009D7389" w:rsidP="009D7389">
      <w:pPr>
        <w:pStyle w:val="NormalWeb"/>
      </w:pPr>
    </w:p>
    <w:p w14:paraId="522AE4C7" w14:textId="77777777" w:rsidR="009D7389" w:rsidRPr="00F76144" w:rsidRDefault="009D7389" w:rsidP="009D7389">
      <w:pPr>
        <w:jc w:val="left"/>
        <w:rPr>
          <w:rFonts w:ascii="Cambria" w:hAnsi="Cambria"/>
          <w:sz w:val="24"/>
          <w:szCs w:val="24"/>
        </w:rPr>
      </w:pPr>
    </w:p>
    <w:p w14:paraId="52977AD0" w14:textId="77777777" w:rsidR="009D7389" w:rsidRDefault="009D7389" w:rsidP="009D7389">
      <w:pPr>
        <w:jc w:val="left"/>
        <w:rPr>
          <w:rFonts w:ascii="Arial Rounded MT Bold" w:hAnsi="Arial Rounded MT Bold"/>
          <w:sz w:val="16"/>
          <w:szCs w:val="16"/>
        </w:rPr>
      </w:pPr>
    </w:p>
    <w:p w14:paraId="184F5335" w14:textId="77777777" w:rsidR="009D7389" w:rsidRDefault="009D7389" w:rsidP="009D7389">
      <w:pPr>
        <w:jc w:val="left"/>
        <w:rPr>
          <w:rFonts w:ascii="Arial Rounded MT Bold" w:hAnsi="Arial Rounded MT Bold"/>
          <w:sz w:val="16"/>
          <w:szCs w:val="16"/>
        </w:rPr>
      </w:pPr>
    </w:p>
    <w:p w14:paraId="422EF9D9" w14:textId="77777777" w:rsidR="00271910" w:rsidRDefault="00271910" w:rsidP="00B22B6F">
      <w:pPr>
        <w:jc w:val="left"/>
        <w:rPr>
          <w:rStyle w:val="Strong"/>
          <w:rFonts w:ascii="Times New Roman" w:hAnsi="Times New Roman" w:cs="Times New Roman"/>
          <w:sz w:val="24"/>
          <w:szCs w:val="24"/>
        </w:rPr>
      </w:pPr>
    </w:p>
    <w:p w14:paraId="0938C4D6" w14:textId="77777777" w:rsidR="00C22EF5" w:rsidRDefault="00C22EF5" w:rsidP="00B22B6F">
      <w:pPr>
        <w:jc w:val="left"/>
        <w:rPr>
          <w:rStyle w:val="Strong"/>
          <w:rFonts w:ascii="Times New Roman" w:hAnsi="Times New Roman" w:cs="Times New Roman"/>
          <w:sz w:val="24"/>
          <w:szCs w:val="24"/>
        </w:rPr>
      </w:pPr>
    </w:p>
    <w:p w14:paraId="7BD2B71E" w14:textId="2AA23006" w:rsidR="00B22B6F" w:rsidRPr="00B22B6F" w:rsidRDefault="00B22B6F" w:rsidP="00B22B6F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C7202E6" w14:textId="77777777" w:rsidR="00B22B6F" w:rsidRDefault="00B22B6F" w:rsidP="00C82371">
      <w:pPr>
        <w:pStyle w:val="NormalWeb"/>
      </w:pPr>
    </w:p>
    <w:p w14:paraId="2FA5F516" w14:textId="77777777" w:rsidR="00B5187C" w:rsidRPr="00F76144" w:rsidRDefault="00B5187C" w:rsidP="00B5187C">
      <w:pPr>
        <w:jc w:val="left"/>
        <w:rPr>
          <w:rFonts w:ascii="Cambria" w:hAnsi="Cambria"/>
          <w:sz w:val="24"/>
          <w:szCs w:val="24"/>
        </w:rPr>
      </w:pPr>
    </w:p>
    <w:p w14:paraId="0CB817D9" w14:textId="77777777" w:rsidR="00432286" w:rsidRDefault="00432286" w:rsidP="00432286">
      <w:pPr>
        <w:jc w:val="left"/>
        <w:rPr>
          <w:rFonts w:ascii="Arial Rounded MT Bold" w:hAnsi="Arial Rounded MT Bold"/>
          <w:sz w:val="16"/>
          <w:szCs w:val="16"/>
        </w:rPr>
      </w:pPr>
    </w:p>
    <w:p w14:paraId="0D77A4EB" w14:textId="77777777" w:rsidR="00DE7A35" w:rsidRDefault="00DE7A35" w:rsidP="00432286">
      <w:pPr>
        <w:jc w:val="left"/>
        <w:rPr>
          <w:rFonts w:ascii="Arial Rounded MT Bold" w:hAnsi="Arial Rounded MT Bold"/>
          <w:sz w:val="16"/>
          <w:szCs w:val="16"/>
        </w:rPr>
      </w:pPr>
    </w:p>
    <w:sectPr w:rsidR="00DE7A35" w:rsidSect="004E28DB">
      <w:headerReference w:type="default" r:id="rId8"/>
      <w:footerReference w:type="default" r:id="rId9"/>
      <w:pgSz w:w="12240" w:h="15840"/>
      <w:pgMar w:top="2448" w:right="1152" w:bottom="1440" w:left="1152" w:header="720" w:footer="43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6BC86" w14:textId="77777777" w:rsidR="00E37948" w:rsidRDefault="00E37948" w:rsidP="00BD7AAE">
      <w:r>
        <w:separator/>
      </w:r>
    </w:p>
  </w:endnote>
  <w:endnote w:type="continuationSeparator" w:id="0">
    <w:p w14:paraId="45AD79FD" w14:textId="77777777" w:rsidR="00E37948" w:rsidRDefault="00E37948" w:rsidP="00BD7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46039" w14:textId="2725E298" w:rsidR="00B5187C" w:rsidRPr="00432286" w:rsidRDefault="00A86518" w:rsidP="00BD7AAE">
    <w:pPr>
      <w:rPr>
        <w:rFonts w:ascii="Arial Rounded MT Bold" w:hAnsi="Arial Rounded MT Bold"/>
        <w:sz w:val="16"/>
        <w:szCs w:val="16"/>
      </w:rPr>
    </w:pPr>
    <w:r>
      <w:rPr>
        <w:rFonts w:ascii="Arial Narrow" w:hAnsi="Arial Narrow"/>
        <w:sz w:val="16"/>
        <w:szCs w:val="16"/>
      </w:rPr>
      <w:t>214 S. Rock Rd #10</w:t>
    </w:r>
    <w:r w:rsidR="000C5F09">
      <w:rPr>
        <w:rFonts w:ascii="Arial Narrow" w:hAnsi="Arial Narrow"/>
        <w:sz w:val="16"/>
        <w:szCs w:val="16"/>
      </w:rPr>
      <w:t>1</w:t>
    </w:r>
    <w:r w:rsidR="00B5187C" w:rsidRPr="00432286">
      <w:rPr>
        <w:rFonts w:ascii="Arial Narrow" w:hAnsi="Arial Narrow"/>
        <w:sz w:val="16"/>
        <w:szCs w:val="16"/>
      </w:rPr>
      <w:t xml:space="preserve"> </w:t>
    </w:r>
    <w:r w:rsidR="00B5187C" w:rsidRPr="00432286">
      <w:rPr>
        <w:rFonts w:ascii="Arial Narrow" w:hAnsi="Arial Narrow"/>
        <w:sz w:val="16"/>
        <w:szCs w:val="16"/>
      </w:rPr>
      <w:sym w:font="Wingdings" w:char="F075"/>
    </w:r>
    <w:r w:rsidR="00B5187C" w:rsidRPr="00432286">
      <w:rPr>
        <w:rFonts w:ascii="Arial Narrow" w:hAnsi="Arial Narrow"/>
        <w:sz w:val="16"/>
        <w:szCs w:val="16"/>
      </w:rPr>
      <w:t xml:space="preserve"> </w:t>
    </w:r>
    <w:r w:rsidR="00B66134">
      <w:rPr>
        <w:rFonts w:ascii="Arial Narrow" w:hAnsi="Arial Narrow"/>
        <w:sz w:val="16"/>
        <w:szCs w:val="16"/>
      </w:rPr>
      <w:t>Wichita, KS 672</w:t>
    </w:r>
    <w:r>
      <w:rPr>
        <w:rFonts w:ascii="Arial Narrow" w:hAnsi="Arial Narrow"/>
        <w:sz w:val="16"/>
        <w:szCs w:val="16"/>
      </w:rPr>
      <w:t>07</w:t>
    </w:r>
    <w:r w:rsidR="00B5187C" w:rsidRPr="00432286">
      <w:rPr>
        <w:rFonts w:ascii="Arial Narrow" w:hAnsi="Arial Narrow"/>
        <w:sz w:val="16"/>
        <w:szCs w:val="16"/>
      </w:rPr>
      <w:t xml:space="preserve"> </w:t>
    </w:r>
    <w:r w:rsidR="00B5187C" w:rsidRPr="00432286">
      <w:rPr>
        <w:rFonts w:ascii="Arial Narrow" w:hAnsi="Arial Narrow"/>
        <w:sz w:val="16"/>
        <w:szCs w:val="16"/>
      </w:rPr>
      <w:sym w:font="Wingdings" w:char="F075"/>
    </w:r>
    <w:r w:rsidR="00B5187C" w:rsidRPr="00432286">
      <w:rPr>
        <w:rFonts w:ascii="Arial Narrow" w:hAnsi="Arial Narrow"/>
        <w:sz w:val="16"/>
        <w:szCs w:val="16"/>
      </w:rPr>
      <w:t xml:space="preserve">  PHONE: (316) </w:t>
    </w:r>
    <w:r w:rsidR="000E507B">
      <w:rPr>
        <w:rFonts w:ascii="Arial Narrow" w:hAnsi="Arial Narrow"/>
        <w:sz w:val="16"/>
        <w:szCs w:val="16"/>
      </w:rPr>
      <w:t>669-4770</w:t>
    </w:r>
    <w:r w:rsidR="00B5187C" w:rsidRPr="00432286">
      <w:rPr>
        <w:rFonts w:ascii="Arial Narrow" w:hAnsi="Arial Narrow"/>
        <w:sz w:val="16"/>
        <w:szCs w:val="16"/>
      </w:rPr>
      <w:t xml:space="preserve">  </w:t>
    </w:r>
    <w:r w:rsidR="00B5187C" w:rsidRPr="00432286">
      <w:rPr>
        <w:rFonts w:ascii="Arial Narrow" w:hAnsi="Arial Narrow"/>
        <w:sz w:val="16"/>
        <w:szCs w:val="16"/>
      </w:rPr>
      <w:sym w:font="Wingdings" w:char="F075"/>
    </w:r>
    <w:r w:rsidR="00B5187C" w:rsidRPr="00432286">
      <w:rPr>
        <w:rFonts w:ascii="Arial Narrow" w:hAnsi="Arial Narrow"/>
        <w:sz w:val="16"/>
        <w:szCs w:val="16"/>
      </w:rPr>
      <w:t xml:space="preserve"> FAX: (316) </w:t>
    </w:r>
    <w:r w:rsidR="00B5187C">
      <w:rPr>
        <w:rFonts w:ascii="Arial Narrow" w:hAnsi="Arial Narrow"/>
        <w:sz w:val="16"/>
        <w:szCs w:val="16"/>
      </w:rPr>
      <w:t>320-0424</w:t>
    </w:r>
  </w:p>
  <w:p w14:paraId="77AC4990" w14:textId="77777777" w:rsidR="00B5187C" w:rsidRDefault="00B51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AA881" w14:textId="77777777" w:rsidR="00E37948" w:rsidRDefault="00E37948" w:rsidP="00BD7AAE">
      <w:r>
        <w:separator/>
      </w:r>
    </w:p>
  </w:footnote>
  <w:footnote w:type="continuationSeparator" w:id="0">
    <w:p w14:paraId="6C508819" w14:textId="77777777" w:rsidR="00E37948" w:rsidRDefault="00E37948" w:rsidP="00BD7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5ACAA" w14:textId="6E86ADA8" w:rsidR="00B5187C" w:rsidRPr="00A86518" w:rsidRDefault="00C246C4" w:rsidP="00A86518">
    <w:pPr>
      <w:pStyle w:val="Header"/>
    </w:pPr>
    <w:r>
      <w:rPr>
        <w:noProof/>
      </w:rPr>
      <w:drawing>
        <wp:inline distT="0" distB="0" distL="0" distR="0" wp14:anchorId="3FC0FD2B" wp14:editId="3EB0B5FB">
          <wp:extent cx="1635617" cy="817809"/>
          <wp:effectExtent l="0" t="0" r="3175" b="0"/>
          <wp:docPr id="18656680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5668040" name="Picture 18656680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86500" cy="8432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1D41"/>
    <w:multiLevelType w:val="multilevel"/>
    <w:tmpl w:val="EA30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3892"/>
    <w:multiLevelType w:val="multilevel"/>
    <w:tmpl w:val="F54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80595"/>
    <w:multiLevelType w:val="multilevel"/>
    <w:tmpl w:val="99D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D6973"/>
    <w:multiLevelType w:val="multilevel"/>
    <w:tmpl w:val="72D8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12936"/>
    <w:multiLevelType w:val="hybridMultilevel"/>
    <w:tmpl w:val="56A2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459DF"/>
    <w:multiLevelType w:val="multilevel"/>
    <w:tmpl w:val="0CEA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26F1B"/>
    <w:multiLevelType w:val="multilevel"/>
    <w:tmpl w:val="370C5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D471CB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449A3"/>
    <w:multiLevelType w:val="multilevel"/>
    <w:tmpl w:val="B2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D0266"/>
    <w:multiLevelType w:val="multilevel"/>
    <w:tmpl w:val="6F62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44266"/>
    <w:multiLevelType w:val="multilevel"/>
    <w:tmpl w:val="ED6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A6F91"/>
    <w:multiLevelType w:val="multilevel"/>
    <w:tmpl w:val="C17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B6251"/>
    <w:multiLevelType w:val="multilevel"/>
    <w:tmpl w:val="0D7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A131B"/>
    <w:multiLevelType w:val="multilevel"/>
    <w:tmpl w:val="53B00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094313"/>
    <w:multiLevelType w:val="multilevel"/>
    <w:tmpl w:val="D01C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02841">
    <w:abstractNumId w:val="10"/>
  </w:num>
  <w:num w:numId="2" w16cid:durableId="1655253927">
    <w:abstractNumId w:val="14"/>
  </w:num>
  <w:num w:numId="3" w16cid:durableId="851996777">
    <w:abstractNumId w:val="3"/>
  </w:num>
  <w:num w:numId="4" w16cid:durableId="1425611757">
    <w:abstractNumId w:val="13"/>
  </w:num>
  <w:num w:numId="5" w16cid:durableId="102501540">
    <w:abstractNumId w:val="6"/>
  </w:num>
  <w:num w:numId="6" w16cid:durableId="1424063343">
    <w:abstractNumId w:val="11"/>
  </w:num>
  <w:num w:numId="7" w16cid:durableId="720254776">
    <w:abstractNumId w:val="1"/>
  </w:num>
  <w:num w:numId="8" w16cid:durableId="755826968">
    <w:abstractNumId w:val="2"/>
  </w:num>
  <w:num w:numId="9" w16cid:durableId="1027876434">
    <w:abstractNumId w:val="5"/>
  </w:num>
  <w:num w:numId="10" w16cid:durableId="213078531">
    <w:abstractNumId w:val="12"/>
  </w:num>
  <w:num w:numId="11" w16cid:durableId="863638643">
    <w:abstractNumId w:val="0"/>
  </w:num>
  <w:num w:numId="12" w16cid:durableId="779029737">
    <w:abstractNumId w:val="9"/>
  </w:num>
  <w:num w:numId="13" w16cid:durableId="844057609">
    <w:abstractNumId w:val="8"/>
  </w:num>
  <w:num w:numId="14" w16cid:durableId="1154758350">
    <w:abstractNumId w:val="7"/>
  </w:num>
  <w:num w:numId="15" w16cid:durableId="31618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8A"/>
    <w:rsid w:val="000411C2"/>
    <w:rsid w:val="000551E3"/>
    <w:rsid w:val="0007106D"/>
    <w:rsid w:val="0008377A"/>
    <w:rsid w:val="000A159C"/>
    <w:rsid w:val="000B0842"/>
    <w:rsid w:val="000C3FA5"/>
    <w:rsid w:val="000C5F09"/>
    <w:rsid w:val="000E3DF7"/>
    <w:rsid w:val="000E507B"/>
    <w:rsid w:val="00111246"/>
    <w:rsid w:val="00116E80"/>
    <w:rsid w:val="00136C15"/>
    <w:rsid w:val="001560DC"/>
    <w:rsid w:val="001722B2"/>
    <w:rsid w:val="00181913"/>
    <w:rsid w:val="00181F80"/>
    <w:rsid w:val="00186CA2"/>
    <w:rsid w:val="00187349"/>
    <w:rsid w:val="00192632"/>
    <w:rsid w:val="00196DB8"/>
    <w:rsid w:val="001E75C1"/>
    <w:rsid w:val="002244C5"/>
    <w:rsid w:val="00271910"/>
    <w:rsid w:val="002A12C1"/>
    <w:rsid w:val="002C2D30"/>
    <w:rsid w:val="002F3D88"/>
    <w:rsid w:val="00314A1F"/>
    <w:rsid w:val="00353625"/>
    <w:rsid w:val="003A4E09"/>
    <w:rsid w:val="003A7EA2"/>
    <w:rsid w:val="0040060F"/>
    <w:rsid w:val="00412723"/>
    <w:rsid w:val="00432286"/>
    <w:rsid w:val="004726DD"/>
    <w:rsid w:val="004A4DF0"/>
    <w:rsid w:val="004B5EA4"/>
    <w:rsid w:val="004E28DB"/>
    <w:rsid w:val="004E3A5F"/>
    <w:rsid w:val="004F2B90"/>
    <w:rsid w:val="004F3ABF"/>
    <w:rsid w:val="004F3C46"/>
    <w:rsid w:val="0056771F"/>
    <w:rsid w:val="0057511B"/>
    <w:rsid w:val="00591A2B"/>
    <w:rsid w:val="005C3FAF"/>
    <w:rsid w:val="005C5C78"/>
    <w:rsid w:val="005E0784"/>
    <w:rsid w:val="00602AD4"/>
    <w:rsid w:val="00647B2A"/>
    <w:rsid w:val="006639D6"/>
    <w:rsid w:val="00692658"/>
    <w:rsid w:val="0069615C"/>
    <w:rsid w:val="006A0533"/>
    <w:rsid w:val="006A6381"/>
    <w:rsid w:val="006B473C"/>
    <w:rsid w:val="006C3E32"/>
    <w:rsid w:val="007003CA"/>
    <w:rsid w:val="00720E6C"/>
    <w:rsid w:val="00733C14"/>
    <w:rsid w:val="00745E2A"/>
    <w:rsid w:val="00763C73"/>
    <w:rsid w:val="007749CE"/>
    <w:rsid w:val="00791103"/>
    <w:rsid w:val="007A1C3A"/>
    <w:rsid w:val="007F25A1"/>
    <w:rsid w:val="007F3C36"/>
    <w:rsid w:val="00800267"/>
    <w:rsid w:val="00804630"/>
    <w:rsid w:val="00807FF1"/>
    <w:rsid w:val="0081387E"/>
    <w:rsid w:val="008617CA"/>
    <w:rsid w:val="008833A1"/>
    <w:rsid w:val="008D42B0"/>
    <w:rsid w:val="0098539B"/>
    <w:rsid w:val="009A0F83"/>
    <w:rsid w:val="009A4847"/>
    <w:rsid w:val="009B106E"/>
    <w:rsid w:val="009D0076"/>
    <w:rsid w:val="009D7389"/>
    <w:rsid w:val="00A31123"/>
    <w:rsid w:val="00A51C91"/>
    <w:rsid w:val="00A71ACF"/>
    <w:rsid w:val="00A71C64"/>
    <w:rsid w:val="00A86518"/>
    <w:rsid w:val="00AC24A4"/>
    <w:rsid w:val="00AC2C3F"/>
    <w:rsid w:val="00AC51F2"/>
    <w:rsid w:val="00B001A4"/>
    <w:rsid w:val="00B00267"/>
    <w:rsid w:val="00B01794"/>
    <w:rsid w:val="00B22B6F"/>
    <w:rsid w:val="00B27F97"/>
    <w:rsid w:val="00B5187C"/>
    <w:rsid w:val="00B6426F"/>
    <w:rsid w:val="00B66134"/>
    <w:rsid w:val="00B76B29"/>
    <w:rsid w:val="00BD7AAE"/>
    <w:rsid w:val="00BE0E53"/>
    <w:rsid w:val="00C22EF5"/>
    <w:rsid w:val="00C246C4"/>
    <w:rsid w:val="00C417CB"/>
    <w:rsid w:val="00C82371"/>
    <w:rsid w:val="00CE581B"/>
    <w:rsid w:val="00CF3C9D"/>
    <w:rsid w:val="00D07589"/>
    <w:rsid w:val="00D2403E"/>
    <w:rsid w:val="00D364EF"/>
    <w:rsid w:val="00D378F6"/>
    <w:rsid w:val="00D9401B"/>
    <w:rsid w:val="00DA697D"/>
    <w:rsid w:val="00DB5032"/>
    <w:rsid w:val="00DB66F3"/>
    <w:rsid w:val="00DE37AD"/>
    <w:rsid w:val="00DE61B8"/>
    <w:rsid w:val="00DE7A35"/>
    <w:rsid w:val="00DF3AA9"/>
    <w:rsid w:val="00E25468"/>
    <w:rsid w:val="00E37948"/>
    <w:rsid w:val="00E40D43"/>
    <w:rsid w:val="00E57AD5"/>
    <w:rsid w:val="00E779CE"/>
    <w:rsid w:val="00EA1A5B"/>
    <w:rsid w:val="00EB34A2"/>
    <w:rsid w:val="00EB4474"/>
    <w:rsid w:val="00EE5DD1"/>
    <w:rsid w:val="00F105AB"/>
    <w:rsid w:val="00F11DCE"/>
    <w:rsid w:val="00F131F1"/>
    <w:rsid w:val="00F25C25"/>
    <w:rsid w:val="00F31924"/>
    <w:rsid w:val="00F67ABF"/>
    <w:rsid w:val="00F76144"/>
    <w:rsid w:val="00F83936"/>
    <w:rsid w:val="00F97FF0"/>
    <w:rsid w:val="00FB2769"/>
    <w:rsid w:val="00FE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229BA3"/>
  <w15:docId w15:val="{1A7C6316-69E2-7D4B-905E-EE2464A25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0D43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0D43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0D43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A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AAE"/>
  </w:style>
  <w:style w:type="paragraph" w:styleId="Footer">
    <w:name w:val="footer"/>
    <w:basedOn w:val="Normal"/>
    <w:link w:val="FooterChar"/>
    <w:uiPriority w:val="99"/>
    <w:unhideWhenUsed/>
    <w:rsid w:val="00BD7A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AAE"/>
  </w:style>
  <w:style w:type="character" w:styleId="Hyperlink">
    <w:name w:val="Hyperlink"/>
    <w:basedOn w:val="DefaultParagraphFont"/>
    <w:uiPriority w:val="99"/>
    <w:unhideWhenUsed/>
    <w:rsid w:val="00B5187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723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723"/>
    <w:rPr>
      <w:rFonts w:ascii="Lucida Grande" w:hAnsi="Lucida Grande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F83936"/>
    <w:rPr>
      <w:i/>
      <w:iCs/>
    </w:rPr>
  </w:style>
  <w:style w:type="paragraph" w:styleId="NormalWeb">
    <w:name w:val="Normal (Web)"/>
    <w:basedOn w:val="Normal"/>
    <w:uiPriority w:val="99"/>
    <w:unhideWhenUsed/>
    <w:rsid w:val="00E779C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779C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82371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8237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40D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0D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0D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9D7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elalove/Library/Group%20Containers/UBF8T346G9.Office/User%20Content.localized/Templates.localized/Nomad%20Medical%20Letterhead%20Page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490479-31EF-E94F-AFAF-055F06C1A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Nomad Medical Letterhead Page (1).dotx</Template>
  <TotalTime>2</TotalTime>
  <Pages>5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Chela Love</cp:lastModifiedBy>
  <cp:revision>2</cp:revision>
  <cp:lastPrinted>2026-02-08T00:44:00Z</cp:lastPrinted>
  <dcterms:created xsi:type="dcterms:W3CDTF">2026-05-24T23:00:00Z</dcterms:created>
  <dcterms:modified xsi:type="dcterms:W3CDTF">2026-05-24T23:00:00Z</dcterms:modified>
</cp:coreProperties>
</file>